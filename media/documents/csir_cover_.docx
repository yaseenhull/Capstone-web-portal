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XSpec="center" w:tblpY="1021"/>
        <w:tblW w:w="0" w:type="auto"/>
        <w:tblLayout w:type="fixed"/>
        <w:tblCellMar>
          <w:left w:w="0" w:type="dxa"/>
          <w:right w:w="115" w:type="dxa"/>
        </w:tblCellMar>
        <w:tblLook w:val="0600" w:firstRow="0" w:lastRow="0" w:firstColumn="0" w:lastColumn="0" w:noHBand="1" w:noVBand="1"/>
      </w:tblPr>
      <w:tblGrid>
        <w:gridCol w:w="899"/>
        <w:gridCol w:w="2697"/>
        <w:gridCol w:w="360"/>
        <w:gridCol w:w="6993"/>
      </w:tblGrid>
      <w:tr w:rsidR="00B609B9" w:rsidRPr="00143BC2" w14:paraId="4CAE6835" w14:textId="77777777" w:rsidTr="00F45DA6">
        <w:trPr>
          <w:trHeight w:val="1787"/>
        </w:trPr>
        <w:tc>
          <w:tcPr>
            <w:tcW w:w="3596" w:type="dxa"/>
            <w:gridSpan w:val="2"/>
            <w:vMerge w:val="restart"/>
          </w:tcPr>
          <w:p w14:paraId="00041A3B" w14:textId="77777777" w:rsidR="00B609B9" w:rsidRPr="00143BC2" w:rsidRDefault="00B609B9" w:rsidP="008A32F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60" w:type="dxa"/>
            <w:vMerge w:val="restart"/>
          </w:tcPr>
          <w:p w14:paraId="386EFBDC" w14:textId="77777777" w:rsidR="00B609B9" w:rsidRPr="00143BC2" w:rsidRDefault="00B609B9" w:rsidP="008A32F6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629DD1" w:themeColor="accent2"/>
              </w:rPr>
            </w:pPr>
          </w:p>
        </w:tc>
        <w:tc>
          <w:tcPr>
            <w:tcW w:w="6993" w:type="dxa"/>
          </w:tcPr>
          <w:p w14:paraId="14C10A22" w14:textId="77777777" w:rsidR="00B609B9" w:rsidRPr="00143BC2" w:rsidRDefault="00001D4C" w:rsidP="008A32F6">
            <w:pPr>
              <w:pStyle w:val="Title"/>
            </w:pPr>
            <w:r>
              <w:t>Yaseen</w:t>
            </w:r>
            <w:r w:rsidR="00B609B9" w:rsidRPr="00143BC2">
              <w:br/>
            </w:r>
            <w:r>
              <w:t>Hull</w:t>
            </w:r>
          </w:p>
        </w:tc>
      </w:tr>
      <w:tr w:rsidR="00F45DA6" w:rsidRPr="00143BC2" w14:paraId="588ED26F" w14:textId="77777777" w:rsidTr="00F45DA6">
        <w:trPr>
          <w:trHeight w:val="302"/>
        </w:trPr>
        <w:tc>
          <w:tcPr>
            <w:tcW w:w="3596" w:type="dxa"/>
            <w:gridSpan w:val="2"/>
            <w:vMerge/>
          </w:tcPr>
          <w:p w14:paraId="59E09963" w14:textId="77777777" w:rsidR="00F45DA6" w:rsidRPr="00143BC2" w:rsidRDefault="00F45DA6" w:rsidP="008A32F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60" w:type="dxa"/>
            <w:vMerge/>
          </w:tcPr>
          <w:p w14:paraId="18694688" w14:textId="77777777" w:rsidR="00F45DA6" w:rsidRPr="00143BC2" w:rsidRDefault="00F45DA6" w:rsidP="008A32F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93" w:type="dxa"/>
            <w:vAlign w:val="bottom"/>
          </w:tcPr>
          <w:p w14:paraId="3F1BD15D" w14:textId="77777777" w:rsidR="00F45DA6" w:rsidRPr="00305158" w:rsidRDefault="00F45DA6" w:rsidP="008A32F6">
            <w:r>
              <w:t>27 August 2019</w:t>
            </w:r>
          </w:p>
          <w:p w14:paraId="37A1B84A" w14:textId="321D23EA" w:rsidR="00F45DA6" w:rsidRPr="00305158" w:rsidRDefault="00F45DA6" w:rsidP="008A32F6">
            <w:pPr>
              <w:pStyle w:val="Address"/>
            </w:pPr>
            <w:r>
              <w:t>CSIR Recruitment Team</w:t>
            </w:r>
          </w:p>
          <w:p w14:paraId="5227B670" w14:textId="77777777" w:rsidR="00F45DA6" w:rsidRPr="00305158" w:rsidRDefault="00F45DA6" w:rsidP="008A32F6">
            <w:pPr>
              <w:pStyle w:val="Address"/>
            </w:pPr>
            <w:r w:rsidRPr="00305158">
              <w:t xml:space="preserve"> </w:t>
            </w:r>
          </w:p>
        </w:tc>
      </w:tr>
      <w:tr w:rsidR="00B609B9" w:rsidRPr="00143BC2" w14:paraId="1E26939D" w14:textId="77777777" w:rsidTr="00F45DA6">
        <w:trPr>
          <w:cantSplit/>
          <w:trHeight w:val="450"/>
        </w:trPr>
        <w:tc>
          <w:tcPr>
            <w:tcW w:w="3596" w:type="dxa"/>
            <w:gridSpan w:val="2"/>
            <w:vMerge/>
          </w:tcPr>
          <w:p w14:paraId="7A2BCDCD" w14:textId="77777777" w:rsidR="00B609B9" w:rsidRPr="00143BC2" w:rsidRDefault="00B609B9" w:rsidP="008A32F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360" w:type="dxa"/>
            <w:vMerge/>
          </w:tcPr>
          <w:p w14:paraId="7D833DBC" w14:textId="77777777" w:rsidR="00B609B9" w:rsidRPr="00143BC2" w:rsidRDefault="00B609B9" w:rsidP="008A32F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93" w:type="dxa"/>
            <w:vMerge w:val="restart"/>
          </w:tcPr>
          <w:p w14:paraId="2EE456B3" w14:textId="17C3D1B1" w:rsidR="00001D4C" w:rsidRPr="00001D4C" w:rsidRDefault="00B609B9" w:rsidP="008A32F6">
            <w:pPr>
              <w:pStyle w:val="Heading1"/>
              <w:widowControl w:val="0"/>
              <w:spacing w:after="240"/>
            </w:pPr>
            <w:r w:rsidRPr="00143BC2">
              <w:t xml:space="preserve">Dear </w:t>
            </w:r>
            <w:r w:rsidR="00001D4C">
              <w:t>Sir/Madam</w:t>
            </w:r>
          </w:p>
          <w:p w14:paraId="08DEDF2E" w14:textId="20295989" w:rsidR="00001D4C" w:rsidRDefault="00001D4C" w:rsidP="008A32F6">
            <w:pPr>
              <w:jc w:val="both"/>
            </w:pPr>
            <w:r>
              <w:t xml:space="preserve">Re: Application for </w:t>
            </w:r>
            <w:r w:rsidR="00890104">
              <w:t>CSIR Cyber Security Internship 2020</w:t>
            </w:r>
          </w:p>
          <w:p w14:paraId="6924AC7E" w14:textId="77777777" w:rsidR="00001D4C" w:rsidRDefault="00001D4C" w:rsidP="008A32F6">
            <w:pPr>
              <w:jc w:val="both"/>
            </w:pPr>
            <w:r>
              <w:t>I’m a final year undergraduate student studying towards a Bachelor of Science in Geomatics majoring in Computer Science at the University of Cape Town. For further details on my experience and achievements refer to my CV and academic transcript.</w:t>
            </w:r>
          </w:p>
          <w:p w14:paraId="3EFA543C" w14:textId="7CAA1A8C" w:rsidR="00001D4C" w:rsidRDefault="00001D4C" w:rsidP="008A32F6">
            <w:pPr>
              <w:jc w:val="both"/>
            </w:pPr>
            <w:r>
              <w:t xml:space="preserve">I would like to express my interest in applying for the </w:t>
            </w:r>
            <w:r w:rsidR="00890104">
              <w:t>Internship</w:t>
            </w:r>
            <w:r>
              <w:t xml:space="preserve"> at </w:t>
            </w:r>
            <w:r w:rsidR="00890104">
              <w:t>CSIR</w:t>
            </w:r>
            <w:r>
              <w:t xml:space="preserve"> as it would further my experience in </w:t>
            </w:r>
            <w:r w:rsidR="00890104">
              <w:t>s</w:t>
            </w:r>
            <w:r>
              <w:t xml:space="preserve">oftware </w:t>
            </w:r>
            <w:r w:rsidR="00890104">
              <w:t>d</w:t>
            </w:r>
            <w:r>
              <w:t xml:space="preserve">evelopment and </w:t>
            </w:r>
            <w:r w:rsidR="00890104">
              <w:t>i</w:t>
            </w:r>
            <w:r>
              <w:t xml:space="preserve">nformation </w:t>
            </w:r>
            <w:r w:rsidR="00890104">
              <w:t>t</w:t>
            </w:r>
            <w:r>
              <w:t xml:space="preserve">echnology. Additionally, it would give me the opportunity to pursue a career in </w:t>
            </w:r>
            <w:r w:rsidR="00890104">
              <w:t>d</w:t>
            </w:r>
            <w:r>
              <w:t xml:space="preserve">ata </w:t>
            </w:r>
            <w:r w:rsidR="00890104">
              <w:t>s</w:t>
            </w:r>
            <w:r>
              <w:t xml:space="preserve">cience and </w:t>
            </w:r>
            <w:r w:rsidR="00890104">
              <w:t>c</w:t>
            </w:r>
            <w:r>
              <w:t xml:space="preserve">yber </w:t>
            </w:r>
            <w:r w:rsidR="00890104">
              <w:t>s</w:t>
            </w:r>
            <w:r>
              <w:t>ecurity.</w:t>
            </w:r>
            <w:r w:rsidR="00890104">
              <w:t xml:space="preserve"> Given the climate of technology and development accelerating the markets cyber security and data protection has become a vital component of ensuring the safety of all South Africans. Being a victim of cyber theft myself,</w:t>
            </w:r>
            <w:r>
              <w:t xml:space="preserve"> </w:t>
            </w:r>
            <w:r w:rsidR="00890104">
              <w:t>it</w:t>
            </w:r>
            <w:r>
              <w:t xml:space="preserve"> has</w:t>
            </w:r>
            <w:r w:rsidR="00890104">
              <w:t xml:space="preserve"> thus</w:t>
            </w:r>
            <w:r>
              <w:t xml:space="preserve"> become my ambition to </w:t>
            </w:r>
            <w:r w:rsidR="00890104">
              <w:t>gain experiencing in this emerging market.</w:t>
            </w:r>
          </w:p>
          <w:p w14:paraId="442685C9" w14:textId="77777777" w:rsidR="00F45DA6" w:rsidRDefault="00001D4C" w:rsidP="008A32F6">
            <w:pPr>
              <w:jc w:val="both"/>
            </w:pPr>
            <w:r>
              <w:t xml:space="preserve">As a computer science major, I have advanced my skill set in several areas. </w:t>
            </w:r>
            <w:r w:rsidR="008A32F6">
              <w:t>A</w:t>
            </w:r>
            <w:r>
              <w:t xml:space="preserve">s per my resume, I’ve gained competence in programming environments such as Python and Java. The management and modelling of huge data sets has become a staple in the Geomatics environment. Hence, I’ve achieved proficiency with several application software most of which deals with spatial data management, data modelling and Geographical Information System applications. I have experience working in Geomatics and GIS environments and have been tutoring related course work to both science and engineering students. </w:t>
            </w:r>
            <w:r w:rsidR="008A32F6">
              <w:t xml:space="preserve">Another aspect of geomatics is image object identification through classification techniques most prominently used in machine learning environments. </w:t>
            </w:r>
            <w:r>
              <w:t>Refer to my resume for further insight.</w:t>
            </w:r>
          </w:p>
          <w:p w14:paraId="1F8E2261" w14:textId="7B353B07" w:rsidR="00B609B9" w:rsidRDefault="00001D4C" w:rsidP="008A32F6">
            <w:pPr>
              <w:jc w:val="both"/>
            </w:pPr>
            <w:r>
              <w:t>Thank you for considering my application and I await your favorable response.</w:t>
            </w:r>
          </w:p>
          <w:p w14:paraId="7A663A47" w14:textId="77777777" w:rsidR="00F45DA6" w:rsidRDefault="00001D4C" w:rsidP="00F45DA6">
            <w:pPr>
              <w:jc w:val="both"/>
            </w:pPr>
            <w:r>
              <w:t>Yours faithfully,</w:t>
            </w:r>
          </w:p>
          <w:p w14:paraId="151D3FD5" w14:textId="56404364" w:rsidR="00001D4C" w:rsidRPr="00143BC2" w:rsidRDefault="00001D4C" w:rsidP="00F45DA6">
            <w:pPr>
              <w:jc w:val="both"/>
            </w:pPr>
            <w:r>
              <w:t>Yaseen Hull</w:t>
            </w:r>
          </w:p>
        </w:tc>
      </w:tr>
      <w:tr w:rsidR="00B6466C" w:rsidRPr="00143BC2" w14:paraId="0FCAD1F2" w14:textId="77777777" w:rsidTr="00F45DA6">
        <w:trPr>
          <w:trHeight w:val="1164"/>
        </w:trPr>
        <w:tc>
          <w:tcPr>
            <w:tcW w:w="3596" w:type="dxa"/>
            <w:gridSpan w:val="2"/>
          </w:tcPr>
          <w:p w14:paraId="48F9C194" w14:textId="77777777" w:rsidR="00B6466C" w:rsidRPr="00143BC2" w:rsidRDefault="00B6466C" w:rsidP="008A32F6">
            <w:pPr>
              <w:pStyle w:val="BodyText"/>
              <w:kinsoku w:val="0"/>
              <w:overflowPunct w:val="0"/>
              <w:rPr>
                <w:rFonts w:ascii="Calibri" w:hAnsi="Calibri" w:cs="Calibri"/>
                <w:color w:val="629DD1" w:themeColor="accent2"/>
              </w:rPr>
            </w:pPr>
          </w:p>
        </w:tc>
        <w:tc>
          <w:tcPr>
            <w:tcW w:w="360" w:type="dxa"/>
            <w:vMerge/>
          </w:tcPr>
          <w:p w14:paraId="308438E9" w14:textId="77777777" w:rsidR="00B6466C" w:rsidRPr="00143BC2" w:rsidRDefault="00B6466C" w:rsidP="008A32F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93" w:type="dxa"/>
            <w:vMerge/>
          </w:tcPr>
          <w:p w14:paraId="5B881CEF" w14:textId="77777777" w:rsidR="00B6466C" w:rsidRPr="00143BC2" w:rsidRDefault="00B6466C" w:rsidP="008A32F6"/>
        </w:tc>
      </w:tr>
      <w:tr w:rsidR="006D79A8" w:rsidRPr="00143BC2" w14:paraId="3FDB7586" w14:textId="77777777" w:rsidTr="00F45DA6">
        <w:trPr>
          <w:trHeight w:val="543"/>
        </w:trPr>
        <w:tc>
          <w:tcPr>
            <w:tcW w:w="899" w:type="dxa"/>
            <w:tcMar>
              <w:left w:w="0" w:type="dxa"/>
              <w:right w:w="0" w:type="dxa"/>
            </w:tcMar>
            <w:vAlign w:val="center"/>
          </w:tcPr>
          <w:p w14:paraId="72E4F193" w14:textId="77777777" w:rsidR="006D79A8" w:rsidRPr="00143BC2" w:rsidRDefault="006D79A8" w:rsidP="008A32F6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</w:p>
        </w:tc>
        <w:tc>
          <w:tcPr>
            <w:tcW w:w="2697" w:type="dxa"/>
            <w:vAlign w:val="center"/>
          </w:tcPr>
          <w:p w14:paraId="54148B3D" w14:textId="77777777" w:rsidR="006D79A8" w:rsidRPr="00143BC2" w:rsidRDefault="006D79A8" w:rsidP="008A32F6">
            <w:pPr>
              <w:pStyle w:val="Information"/>
            </w:pPr>
          </w:p>
          <w:p w14:paraId="332E804C" w14:textId="77777777" w:rsidR="006D79A8" w:rsidRPr="00143BC2" w:rsidRDefault="006D79A8" w:rsidP="008A32F6">
            <w:pPr>
              <w:pStyle w:val="Information"/>
            </w:pPr>
          </w:p>
        </w:tc>
        <w:tc>
          <w:tcPr>
            <w:tcW w:w="360" w:type="dxa"/>
            <w:vMerge/>
          </w:tcPr>
          <w:p w14:paraId="19FCB4FC" w14:textId="77777777" w:rsidR="006D79A8" w:rsidRPr="00143BC2" w:rsidRDefault="006D79A8" w:rsidP="008A32F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93" w:type="dxa"/>
            <w:vMerge/>
          </w:tcPr>
          <w:p w14:paraId="0EB7E511" w14:textId="77777777" w:rsidR="006D79A8" w:rsidRPr="00143BC2" w:rsidRDefault="006D79A8" w:rsidP="008A32F6">
            <w:pPr>
              <w:pStyle w:val="Heading1"/>
            </w:pPr>
          </w:p>
        </w:tc>
      </w:tr>
      <w:tr w:rsidR="00B6466C" w:rsidRPr="00143BC2" w14:paraId="4C052706" w14:textId="77777777" w:rsidTr="00F45DA6">
        <w:trPr>
          <w:trHeight w:val="183"/>
        </w:trPr>
        <w:tc>
          <w:tcPr>
            <w:tcW w:w="3596" w:type="dxa"/>
            <w:gridSpan w:val="2"/>
            <w:vAlign w:val="center"/>
          </w:tcPr>
          <w:p w14:paraId="61385FEF" w14:textId="77777777" w:rsidR="00B6466C" w:rsidRPr="00143BC2" w:rsidRDefault="00B6466C" w:rsidP="008A32F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60" w:type="dxa"/>
            <w:vMerge/>
          </w:tcPr>
          <w:p w14:paraId="4AC52DE3" w14:textId="77777777" w:rsidR="00B6466C" w:rsidRPr="00143BC2" w:rsidRDefault="00B6466C" w:rsidP="008A32F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93" w:type="dxa"/>
            <w:vMerge/>
          </w:tcPr>
          <w:p w14:paraId="097E440C" w14:textId="77777777" w:rsidR="00B6466C" w:rsidRPr="00143BC2" w:rsidRDefault="00B6466C" w:rsidP="008A32F6">
            <w:pPr>
              <w:pStyle w:val="Heading1"/>
            </w:pPr>
          </w:p>
        </w:tc>
      </w:tr>
      <w:tr w:rsidR="006D79A8" w:rsidRPr="00143BC2" w14:paraId="21F03D0E" w14:textId="77777777" w:rsidTr="00F45DA6">
        <w:trPr>
          <w:trHeight w:val="624"/>
        </w:trPr>
        <w:tc>
          <w:tcPr>
            <w:tcW w:w="899" w:type="dxa"/>
            <w:tcMar>
              <w:left w:w="0" w:type="dxa"/>
              <w:right w:w="0" w:type="dxa"/>
            </w:tcMar>
            <w:vAlign w:val="center"/>
          </w:tcPr>
          <w:p w14:paraId="7CB6E086" w14:textId="77777777" w:rsidR="006D79A8" w:rsidRPr="00143BC2" w:rsidRDefault="006D79A8" w:rsidP="008A32F6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 w:rsidRPr="00143BC2">
              <w:rPr>
                <w:noProof/>
              </w:rPr>
              <mc:AlternateContent>
                <mc:Choice Requires="wpg">
                  <w:drawing>
                    <wp:inline distT="0" distB="0" distL="0" distR="0" wp14:anchorId="45121FC9" wp14:editId="635A2C46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BD75A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YlZ99j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7f8fa9 [3207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2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97" w:type="dxa"/>
            <w:vAlign w:val="center"/>
          </w:tcPr>
          <w:p w14:paraId="0ED08299" w14:textId="77777777" w:rsidR="006D79A8" w:rsidRPr="00143BC2" w:rsidRDefault="00001D4C" w:rsidP="008A32F6">
            <w:pPr>
              <w:pStyle w:val="Information"/>
            </w:pPr>
            <w:r>
              <w:t>0649058906</w:t>
            </w:r>
          </w:p>
        </w:tc>
        <w:tc>
          <w:tcPr>
            <w:tcW w:w="360" w:type="dxa"/>
            <w:vMerge/>
          </w:tcPr>
          <w:p w14:paraId="702EDC41" w14:textId="77777777" w:rsidR="006D79A8" w:rsidRPr="00143BC2" w:rsidRDefault="006D79A8" w:rsidP="008A32F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93" w:type="dxa"/>
            <w:vMerge/>
          </w:tcPr>
          <w:p w14:paraId="50C49E0D" w14:textId="77777777" w:rsidR="006D79A8" w:rsidRPr="00143BC2" w:rsidRDefault="006D79A8" w:rsidP="008A32F6">
            <w:pPr>
              <w:pStyle w:val="Heading1"/>
            </w:pPr>
          </w:p>
        </w:tc>
      </w:tr>
      <w:tr w:rsidR="00B6466C" w:rsidRPr="00143BC2" w14:paraId="33BB4DEC" w14:textId="77777777" w:rsidTr="00F45DA6">
        <w:trPr>
          <w:trHeight w:val="183"/>
        </w:trPr>
        <w:tc>
          <w:tcPr>
            <w:tcW w:w="3596" w:type="dxa"/>
            <w:gridSpan w:val="2"/>
            <w:vAlign w:val="center"/>
          </w:tcPr>
          <w:p w14:paraId="1862FDE2" w14:textId="77777777" w:rsidR="00B6466C" w:rsidRPr="00143BC2" w:rsidRDefault="00B6466C" w:rsidP="008A32F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60" w:type="dxa"/>
            <w:vMerge/>
          </w:tcPr>
          <w:p w14:paraId="28B278A2" w14:textId="77777777" w:rsidR="00B6466C" w:rsidRPr="00143BC2" w:rsidRDefault="00B6466C" w:rsidP="008A32F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93" w:type="dxa"/>
            <w:vMerge/>
          </w:tcPr>
          <w:p w14:paraId="61CA94CC" w14:textId="77777777" w:rsidR="00B6466C" w:rsidRPr="00143BC2" w:rsidRDefault="00B6466C" w:rsidP="008A32F6">
            <w:pPr>
              <w:pStyle w:val="Heading1"/>
            </w:pPr>
          </w:p>
        </w:tc>
      </w:tr>
      <w:tr w:rsidR="006D79A8" w:rsidRPr="00143BC2" w14:paraId="22D0578C" w14:textId="77777777" w:rsidTr="00F45DA6">
        <w:trPr>
          <w:trHeight w:val="633"/>
        </w:trPr>
        <w:tc>
          <w:tcPr>
            <w:tcW w:w="899" w:type="dxa"/>
            <w:tcMar>
              <w:left w:w="0" w:type="dxa"/>
              <w:right w:w="0" w:type="dxa"/>
            </w:tcMar>
            <w:vAlign w:val="center"/>
          </w:tcPr>
          <w:p w14:paraId="33A91B38" w14:textId="77777777" w:rsidR="006D79A8" w:rsidRPr="00143BC2" w:rsidRDefault="006D79A8" w:rsidP="008A32F6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 w:rsidRPr="00143BC2">
              <w:rPr>
                <w:noProof/>
              </w:rPr>
              <mc:AlternateContent>
                <mc:Choice Requires="wpg">
                  <w:drawing>
                    <wp:inline distT="0" distB="0" distL="0" distR="0" wp14:anchorId="1561537F" wp14:editId="51CCEF59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DEF85F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596984 [24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4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97" w:type="dxa"/>
            <w:vAlign w:val="center"/>
          </w:tcPr>
          <w:p w14:paraId="79860DEE" w14:textId="77777777" w:rsidR="006D79A8" w:rsidRPr="00143BC2" w:rsidRDefault="00001D4C" w:rsidP="008A32F6">
            <w:pPr>
              <w:pStyle w:val="Information"/>
            </w:pPr>
            <w:r>
              <w:t>yaseenhull@gmail.com</w:t>
            </w:r>
          </w:p>
        </w:tc>
        <w:tc>
          <w:tcPr>
            <w:tcW w:w="360" w:type="dxa"/>
            <w:vMerge/>
          </w:tcPr>
          <w:p w14:paraId="26D15474" w14:textId="77777777" w:rsidR="006D79A8" w:rsidRPr="00143BC2" w:rsidRDefault="006D79A8" w:rsidP="008A32F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93" w:type="dxa"/>
            <w:vMerge/>
          </w:tcPr>
          <w:p w14:paraId="47A1BCAF" w14:textId="77777777" w:rsidR="006D79A8" w:rsidRPr="00143BC2" w:rsidRDefault="006D79A8" w:rsidP="008A32F6">
            <w:pPr>
              <w:pStyle w:val="Heading1"/>
            </w:pPr>
          </w:p>
        </w:tc>
      </w:tr>
      <w:tr w:rsidR="00B6466C" w:rsidRPr="00143BC2" w14:paraId="3D1D847E" w14:textId="77777777" w:rsidTr="00F45DA6">
        <w:trPr>
          <w:trHeight w:val="174"/>
        </w:trPr>
        <w:tc>
          <w:tcPr>
            <w:tcW w:w="3596" w:type="dxa"/>
            <w:gridSpan w:val="2"/>
            <w:vAlign w:val="center"/>
          </w:tcPr>
          <w:p w14:paraId="2DBB64C3" w14:textId="77777777" w:rsidR="00B6466C" w:rsidRPr="00143BC2" w:rsidRDefault="00B6466C" w:rsidP="008A32F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60" w:type="dxa"/>
            <w:vMerge/>
          </w:tcPr>
          <w:p w14:paraId="09154A96" w14:textId="77777777" w:rsidR="00B6466C" w:rsidRPr="00143BC2" w:rsidRDefault="00B6466C" w:rsidP="008A32F6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993" w:type="dxa"/>
            <w:vMerge/>
          </w:tcPr>
          <w:p w14:paraId="10DB0362" w14:textId="77777777" w:rsidR="00B6466C" w:rsidRPr="00143BC2" w:rsidRDefault="00B6466C" w:rsidP="008A32F6">
            <w:pPr>
              <w:pStyle w:val="Heading1"/>
            </w:pPr>
          </w:p>
        </w:tc>
      </w:tr>
      <w:tr w:rsidR="006D79A8" w:rsidRPr="00143BC2" w14:paraId="746DDD62" w14:textId="77777777" w:rsidTr="00F45DA6">
        <w:trPr>
          <w:trHeight w:val="633"/>
        </w:trPr>
        <w:tc>
          <w:tcPr>
            <w:tcW w:w="899" w:type="dxa"/>
            <w:tcMar>
              <w:left w:w="0" w:type="dxa"/>
              <w:right w:w="0" w:type="dxa"/>
            </w:tcMar>
            <w:vAlign w:val="center"/>
          </w:tcPr>
          <w:p w14:paraId="3070B0F6" w14:textId="77777777" w:rsidR="006D79A8" w:rsidRPr="00143BC2" w:rsidRDefault="006D79A8" w:rsidP="008A32F6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697" w:type="dxa"/>
            <w:vAlign w:val="center"/>
          </w:tcPr>
          <w:p w14:paraId="6E41A960" w14:textId="77777777" w:rsidR="006D79A8" w:rsidRPr="00143BC2" w:rsidRDefault="006D79A8" w:rsidP="008A32F6">
            <w:pPr>
              <w:pStyle w:val="Information"/>
            </w:pPr>
          </w:p>
        </w:tc>
        <w:tc>
          <w:tcPr>
            <w:tcW w:w="360" w:type="dxa"/>
            <w:vMerge/>
          </w:tcPr>
          <w:p w14:paraId="680BCA2C" w14:textId="77777777" w:rsidR="006D79A8" w:rsidRPr="00143BC2" w:rsidRDefault="006D79A8" w:rsidP="008A32F6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993" w:type="dxa"/>
            <w:vMerge/>
          </w:tcPr>
          <w:p w14:paraId="2757F565" w14:textId="77777777" w:rsidR="006D79A8" w:rsidRPr="00143BC2" w:rsidRDefault="006D79A8" w:rsidP="008A32F6">
            <w:pPr>
              <w:pStyle w:val="Heading1"/>
            </w:pPr>
          </w:p>
        </w:tc>
      </w:tr>
      <w:tr w:rsidR="00B6466C" w:rsidRPr="00143BC2" w14:paraId="76DF8351" w14:textId="77777777" w:rsidTr="00F45DA6">
        <w:trPr>
          <w:trHeight w:val="70"/>
        </w:trPr>
        <w:tc>
          <w:tcPr>
            <w:tcW w:w="3596" w:type="dxa"/>
            <w:gridSpan w:val="2"/>
          </w:tcPr>
          <w:p w14:paraId="35D2F38F" w14:textId="77777777" w:rsidR="00B6466C" w:rsidRPr="00143BC2" w:rsidRDefault="00B6466C" w:rsidP="008A32F6">
            <w:pPr>
              <w:rPr>
                <w:rFonts w:ascii="Calibri" w:hAnsi="Calibri" w:cs="Calibri"/>
                <w:color w:val="629DD1" w:themeColor="accent2"/>
              </w:rPr>
            </w:pPr>
          </w:p>
        </w:tc>
        <w:tc>
          <w:tcPr>
            <w:tcW w:w="360" w:type="dxa"/>
          </w:tcPr>
          <w:p w14:paraId="78D691A2" w14:textId="77777777" w:rsidR="00B6466C" w:rsidRPr="00143BC2" w:rsidRDefault="00B6466C" w:rsidP="008A32F6"/>
        </w:tc>
        <w:tc>
          <w:tcPr>
            <w:tcW w:w="6993" w:type="dxa"/>
            <w:vMerge/>
          </w:tcPr>
          <w:p w14:paraId="5A9DE824" w14:textId="77777777" w:rsidR="00B6466C" w:rsidRPr="00143BC2" w:rsidRDefault="00B6466C" w:rsidP="008A32F6"/>
        </w:tc>
      </w:tr>
    </w:tbl>
    <w:p w14:paraId="77BDBD3F" w14:textId="77777777" w:rsidR="007F5B63" w:rsidRPr="00143BC2" w:rsidRDefault="007F5B63" w:rsidP="008A32F6">
      <w:pPr>
        <w:pStyle w:val="BodyText"/>
      </w:pPr>
      <w:bookmarkStart w:id="0" w:name="_GoBack"/>
      <w:bookmarkEnd w:id="0"/>
    </w:p>
    <w:sectPr w:rsidR="007F5B63" w:rsidRPr="00143BC2" w:rsidSect="00F45DA6">
      <w:headerReference w:type="default" r:id="rId15"/>
      <w:type w:val="continuous"/>
      <w:pgSz w:w="12240" w:h="15840" w:code="1"/>
      <w:pgMar w:top="720" w:right="720" w:bottom="720" w:left="720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FCFB22" w14:textId="77777777" w:rsidR="007B09E3" w:rsidRDefault="007B09E3" w:rsidP="00590471">
      <w:r>
        <w:separator/>
      </w:r>
    </w:p>
  </w:endnote>
  <w:endnote w:type="continuationSeparator" w:id="0">
    <w:p w14:paraId="1BE7F5CB" w14:textId="77777777" w:rsidR="007B09E3" w:rsidRDefault="007B09E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C42909" w14:textId="77777777" w:rsidR="007B09E3" w:rsidRDefault="007B09E3" w:rsidP="00590471">
      <w:r>
        <w:separator/>
      </w:r>
    </w:p>
  </w:footnote>
  <w:footnote w:type="continuationSeparator" w:id="0">
    <w:p w14:paraId="39E5E45D" w14:textId="77777777" w:rsidR="007B09E3" w:rsidRDefault="007B09E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35EB5D" w14:textId="77777777" w:rsidR="00590471" w:rsidRDefault="003F1E95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4DD0AE8B" wp14:editId="59C4E635">
              <wp:simplePos x="0" y="0"/>
              <wp:positionH relativeFrom="column">
                <wp:posOffset>-1608455</wp:posOffset>
              </wp:positionH>
              <wp:positionV relativeFrom="paragraph">
                <wp:posOffset>-30480</wp:posOffset>
              </wp:positionV>
              <wp:extent cx="4064000" cy="3819525"/>
              <wp:effectExtent l="0" t="0" r="0" b="9525"/>
              <wp:wrapNone/>
              <wp:docPr id="14" name="Group 1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64000" cy="3819525"/>
                        <a:chOff x="0" y="0"/>
                        <a:chExt cx="4064469" cy="4010526"/>
                      </a:xfrm>
                    </wpg:grpSpPr>
                    <wps:wsp>
                      <wps:cNvPr id="1" name="Freeform: Shape 10">
                        <a:extLst/>
                      </wps:cNvPr>
                      <wps:cNvSpPr/>
                      <wps:spPr>
                        <a:xfrm rot="10800000" flipH="1">
                          <a:off x="0" y="0"/>
                          <a:ext cx="4064469" cy="4010526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3">
                                <a:lumMod val="75000"/>
                                <a:alpha val="29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0946" y="436418"/>
                          <a:ext cx="3226435" cy="318389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</wp:anchor>
          </w:drawing>
        </mc:Choice>
        <mc:Fallback>
          <w:pict>
            <v:group w14:anchorId="35034B97" id="Group 14" o:spid="_x0000_s1026" style="position:absolute;margin-left:-126.65pt;margin-top:-2.4pt;width:320pt;height:300.75pt;z-index:251655168" coordsize="40644,40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">
              <v:shape id="Freeform: Shape 10" o:spid="_x0000_s1027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1e5e9f [2406]" o:opacity2="19005f" focusposition="1" focussize="" focus="100%" type="gradientRadial"/>
                <v:stroke joinstyle="miter"/>
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1e5e9f [2406]" stroked="f">
                <v:stroke joinstyle="miter"/>
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1C065AE" wp14:editId="7D09A9A9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26680" cy="265176"/>
              <wp:effectExtent l="0" t="0" r="0" b="1905"/>
              <wp:wrapNone/>
              <wp:docPr id="4" name="Rectangle 4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26680" cy="265176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75000"/>
                        </a:schemeClr>
                      </a:solidFill>
                      <a:ln w="9525" cap="flat">
                        <a:noFill/>
                        <a:prstDash val="solid"/>
                        <a:miter/>
                      </a:ln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E48F2F" id="Rectangle 4" o:spid="_x0000_s1026" style="position:absolute;margin-left:0;margin-top:0;width:608.4pt;height:20.9pt;z-index:251656192;visibility:visible;mso-wrap-style:square;mso-width-percent:1000;mso-height-percent: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" fillcolor="#1e5e9f [2406]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6BEB67F" wp14:editId="0D6C1AF4">
              <wp:simplePos x="0" y="0"/>
              <wp:positionH relativeFrom="column">
                <wp:posOffset>1111885</wp:posOffset>
              </wp:positionH>
              <wp:positionV relativeFrom="paragraph">
                <wp:posOffset>541020</wp:posOffset>
              </wp:positionV>
              <wp:extent cx="5946392" cy="9549771"/>
              <wp:effectExtent l="0" t="0" r="0" b="0"/>
              <wp:wrapNone/>
              <wp:docPr id="12" name="Group 1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6392" cy="9549771"/>
                        <a:chOff x="-2663756" y="-5283698"/>
                        <a:chExt cx="4866607" cy="7816685"/>
                      </a:xfrm>
                    </wpg:grpSpPr>
                    <wps:wsp>
                      <wps:cNvPr id="6" name="Freeform: Shape 10">
                        <a:extLst/>
                      </wps:cNvPr>
                      <wps:cNvSpPr/>
                      <wps:spPr>
                        <a:xfrm rot="10800000" flipH="1" flipV="1">
                          <a:off x="-2763" y="558416"/>
                          <a:ext cx="2205614" cy="1974571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3">
                                <a:lumMod val="75000"/>
                                <a:alpha val="18000"/>
                              </a:schemeClr>
                            </a:gs>
                            <a:gs pos="100000">
                              <a:schemeClr val="accent3">
                                <a:lumMod val="75000"/>
                                <a:alpha val="2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" name="Freeform: Shape 10">
                        <a:extLst/>
                      </wps:cNvPr>
                      <wps:cNvSpPr/>
                      <wps:spPr>
                        <a:xfrm rot="10800000">
                          <a:off x="391867" y="884905"/>
                          <a:ext cx="1684287" cy="1509021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  <a:alpha val="34902"/>
                          </a:schemeClr>
                        </a:solidFill>
                      </wps:spPr>
                      <wps:bodyPr rtlCol="0" anchor="ctr"/>
                    </wps:wsp>
                    <wps:wsp>
                      <wps:cNvPr id="25" name="Freeform: Shape 10">
                        <a:extLst/>
                      </wps:cNvPr>
                      <wps:cNvSpPr/>
                      <wps:spPr>
                        <a:xfrm rot="10800000" flipH="1" flipV="1">
                          <a:off x="1205345" y="519696"/>
                          <a:ext cx="768950" cy="758996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8" name="Freeform: Shape 10">
                        <a:extLst/>
                      </wps:cNvPr>
                      <wps:cNvSpPr/>
                      <wps:spPr>
                        <a:xfrm rot="10800000" flipH="1" flipV="1">
                          <a:off x="-218232" y="1395762"/>
                          <a:ext cx="449816" cy="44398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9" name="Freeform: Shape 10">
                        <a:extLst/>
                      </wps:cNvPr>
                      <wps:cNvSpPr/>
                      <wps:spPr>
                        <a:xfrm rot="10800000" flipH="1" flipV="1">
                          <a:off x="-2663756" y="-5283698"/>
                          <a:ext cx="449816" cy="44398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41" name="Freeform: Shape 10">
                        <a:extLst/>
                      </wps:cNvPr>
                      <wps:cNvSpPr/>
                      <wps:spPr>
                        <a:xfrm rot="10800000" flipH="1" flipV="1">
                          <a:off x="596689" y="461645"/>
                          <a:ext cx="280887" cy="27725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alpha val="22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</wp:anchor>
          </w:drawing>
        </mc:Choice>
        <mc:Fallback>
          <w:pict>
            <v:group w14:anchorId="6A15A6B1" id="Group 12" o:spid="_x0000_s1026" style="position:absolute;margin-left:87.55pt;margin-top:42.6pt;width:468.2pt;height:751.95pt;z-index:251657216" coordorigin="-26637,-52836" coordsize="48666,78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">
              <v:shape id="Freeform: Shape 10" o:spid="_x0000_s1027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1e5e9f [2406]" stroked="f">
                <v:fill opacity="11796f" color2="#1e5e9f [2406]" o:opacity2="13107f" focusposition="1" focussize="" focus="100%" type="gradientRadial"/>
                <v:stroke joinstyle="miter"/>
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28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1e5e9f [2406]" stroked="f">
                <v:fill opacity="22873f"/>
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29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5aa2ae [3208]" stroked="f">
                <v:fill opacity="23644f"/>
                <v:stroke joinstyle="miter"/>
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0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5aa2ae [3208]" stroked="f">
                <v:fill opacity="20303f"/>
                <v:stroke joinstyle="miter"/>
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5aa2ae [3208]" stroked="f">
                <v:fill opacity="23644f"/>
                <v:stroke joinstyle="miter"/>
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5aa2ae [3208]" stroked="f">
                <v:fill opacity="14392f"/>
                <v:stroke joinstyle="miter"/>
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7F8FA9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D4C"/>
    <w:rsid w:val="00001D4C"/>
    <w:rsid w:val="00060042"/>
    <w:rsid w:val="0008685D"/>
    <w:rsid w:val="00112FD7"/>
    <w:rsid w:val="00143BC2"/>
    <w:rsid w:val="00150ABD"/>
    <w:rsid w:val="00222466"/>
    <w:rsid w:val="002B4549"/>
    <w:rsid w:val="002C4949"/>
    <w:rsid w:val="00305158"/>
    <w:rsid w:val="00310F17"/>
    <w:rsid w:val="003326CB"/>
    <w:rsid w:val="003557AE"/>
    <w:rsid w:val="003617AF"/>
    <w:rsid w:val="00376291"/>
    <w:rsid w:val="00380FD1"/>
    <w:rsid w:val="00383D02"/>
    <w:rsid w:val="003A3607"/>
    <w:rsid w:val="003D43CE"/>
    <w:rsid w:val="003F0EAF"/>
    <w:rsid w:val="003F1E95"/>
    <w:rsid w:val="004B7106"/>
    <w:rsid w:val="004E158A"/>
    <w:rsid w:val="005471D7"/>
    <w:rsid w:val="00565C77"/>
    <w:rsid w:val="0056708E"/>
    <w:rsid w:val="005801E5"/>
    <w:rsid w:val="00590471"/>
    <w:rsid w:val="005D01FA"/>
    <w:rsid w:val="006205B3"/>
    <w:rsid w:val="006A6C0F"/>
    <w:rsid w:val="006C020C"/>
    <w:rsid w:val="006D79A8"/>
    <w:rsid w:val="007575B6"/>
    <w:rsid w:val="007B09E3"/>
    <w:rsid w:val="007F5B63"/>
    <w:rsid w:val="00803A0A"/>
    <w:rsid w:val="00835F3C"/>
    <w:rsid w:val="00846CB9"/>
    <w:rsid w:val="00877C2D"/>
    <w:rsid w:val="00890104"/>
    <w:rsid w:val="008A1E6E"/>
    <w:rsid w:val="008A32F6"/>
    <w:rsid w:val="008B108C"/>
    <w:rsid w:val="008C2CFC"/>
    <w:rsid w:val="008D0689"/>
    <w:rsid w:val="009475DC"/>
    <w:rsid w:val="00967B93"/>
    <w:rsid w:val="00A31B16"/>
    <w:rsid w:val="00B609B9"/>
    <w:rsid w:val="00B6466C"/>
    <w:rsid w:val="00B86B3E"/>
    <w:rsid w:val="00C1030D"/>
    <w:rsid w:val="00C14078"/>
    <w:rsid w:val="00CE1E3D"/>
    <w:rsid w:val="00D053FA"/>
    <w:rsid w:val="00E26AED"/>
    <w:rsid w:val="00E72C58"/>
    <w:rsid w:val="00E73AB8"/>
    <w:rsid w:val="00E90A60"/>
    <w:rsid w:val="00ED47F7"/>
    <w:rsid w:val="00EE7E09"/>
    <w:rsid w:val="00F0223C"/>
    <w:rsid w:val="00F3235D"/>
    <w:rsid w:val="00F40BDF"/>
    <w:rsid w:val="00F45DA6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7EA3F62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</w:latentStyles>
  <w:style w:type="paragraph" w:default="1" w:styleId="Normal">
    <w:name w:val="Normal"/>
    <w:uiPriority w:val="1"/>
    <w:qFormat/>
    <w:rsid w:val="00305158"/>
  </w:style>
  <w:style w:type="paragraph" w:styleId="Heading1">
    <w:name w:val="heading 1"/>
    <w:basedOn w:val="Normal"/>
    <w:next w:val="Normal"/>
    <w:link w:val="Heading1Char"/>
    <w:uiPriority w:val="9"/>
    <w:qFormat/>
    <w:rsid w:val="003A3607"/>
    <w:pPr>
      <w:pBdr>
        <w:top w:val="single" w:sz="24" w:space="8" w:color="1E5E9F" w:themeColor="accent3" w:themeShade="BF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1E5E9F" w:themeColor="accent3" w:themeShade="BF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A3607"/>
    <w:rPr>
      <w:rFonts w:asciiTheme="majorHAnsi" w:hAnsiTheme="majorHAnsi"/>
      <w:b/>
      <w:bCs/>
      <w:color w:val="1E5E9F" w:themeColor="accent3" w:themeShade="BF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A3607"/>
    <w:pPr>
      <w:pBdr>
        <w:bottom w:val="single" w:sz="24" w:space="8" w:color="1E5E9F" w:themeColor="accent3" w:themeShade="BF"/>
      </w:pBdr>
      <w:kinsoku w:val="0"/>
      <w:overflowPunct w:val="0"/>
      <w:spacing w:before="240" w:after="480"/>
    </w:pPr>
    <w:rPr>
      <w:rFonts w:asciiTheme="majorHAnsi" w:hAnsiTheme="majorHAnsi"/>
      <w:b/>
      <w:bCs/>
      <w:color w:val="1E5E9F" w:themeColor="accent3" w:themeShade="BF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05158"/>
    <w:rPr>
      <w:rFonts w:asciiTheme="majorHAnsi" w:hAnsiTheme="majorHAnsi"/>
      <w:b/>
      <w:bCs/>
      <w:color w:val="1E5E9F" w:themeColor="accent3" w:themeShade="BF"/>
      <w:sz w:val="48"/>
      <w:szCs w:val="42"/>
    </w:rPr>
  </w:style>
  <w:style w:type="paragraph" w:customStyle="1" w:styleId="Information">
    <w:name w:val="Information"/>
    <w:basedOn w:val="Normal"/>
    <w:uiPriority w:val="1"/>
    <w:qFormat/>
    <w:rsid w:val="00305158"/>
    <w:pPr>
      <w:kinsoku w:val="0"/>
      <w:overflowPunct w:val="0"/>
      <w:spacing w:before="4" w:after="0"/>
    </w:pPr>
    <w:rPr>
      <w:color w:val="596984" w:themeColor="accent4" w:themeShade="BF"/>
      <w:sz w:val="20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7F8FA9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semiHidden/>
    <w:rsid w:val="00305158"/>
  </w:style>
  <w:style w:type="character" w:customStyle="1" w:styleId="DateChar">
    <w:name w:val="Date Char"/>
    <w:basedOn w:val="DefaultParagraphFont"/>
    <w:link w:val="Date"/>
    <w:uiPriority w:val="99"/>
    <w:semiHidden/>
    <w:rsid w:val="00305158"/>
  </w:style>
  <w:style w:type="paragraph" w:styleId="NoSpacing">
    <w:name w:val="No Spacing"/>
    <w:uiPriority w:val="1"/>
    <w:semiHidden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paragraph" w:styleId="Closing">
    <w:name w:val="Closing"/>
    <w:basedOn w:val="Normal"/>
    <w:link w:val="ClosingChar"/>
    <w:uiPriority w:val="99"/>
    <w:rsid w:val="00305158"/>
    <w:pPr>
      <w:spacing w:before="480" w:after="0"/>
    </w:pPr>
  </w:style>
  <w:style w:type="character" w:customStyle="1" w:styleId="ClosingChar">
    <w:name w:val="Closing Char"/>
    <w:basedOn w:val="DefaultParagraphFont"/>
    <w:link w:val="Closing"/>
    <w:uiPriority w:val="99"/>
    <w:rsid w:val="00305158"/>
  </w:style>
  <w:style w:type="paragraph" w:customStyle="1" w:styleId="Address">
    <w:name w:val="Address"/>
    <w:basedOn w:val="Normal"/>
    <w:next w:val="Normal"/>
    <w:link w:val="AddressChar"/>
    <w:uiPriority w:val="1"/>
    <w:qFormat/>
    <w:rsid w:val="00305158"/>
    <w:pPr>
      <w:spacing w:after="0"/>
    </w:pPr>
  </w:style>
  <w:style w:type="character" w:customStyle="1" w:styleId="AddressChar">
    <w:name w:val="Address Char"/>
    <w:basedOn w:val="DefaultParagraphFont"/>
    <w:link w:val="Address"/>
    <w:uiPriority w:val="1"/>
    <w:rsid w:val="003051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86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ahuu\AppData\Roaming\Microsoft\Templates\Rose%20suite%20cover%20letter.dotx" TargetMode="External"/></Relationships>
</file>

<file path=word/theme/theme1.xml><?xml version="1.0" encoding="utf-8"?>
<a:theme xmlns:a="http://schemas.openxmlformats.org/drawingml/2006/main" name="StoneSet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D36683-0C23-4D2A-B104-8001C22CDD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B8A540F-9D82-410A-81D2-E046F5F3BD2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2BAC134-D77D-4958-B971-F3A5ACF7F3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28D53A0-7247-48D4-B73B-403891A98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Rose suite cover letter</Template>
  <TotalTime>0</TotalTime>
  <Pages>1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2019-08-26T21:43:00Z</dcterms:created>
  <dcterms:modified xsi:type="dcterms:W3CDTF">2019-08-26T21:43:00Z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